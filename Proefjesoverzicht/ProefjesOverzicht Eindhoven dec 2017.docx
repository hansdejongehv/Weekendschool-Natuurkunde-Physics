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A91" w:rsidRDefault="000176D5" w:rsidP="00E3293F">
      <w:pPr>
        <w:spacing w:after="0"/>
      </w:pPr>
      <w:r w:rsidRPr="000176D5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0" type="#_x0000_t202" style="position:absolute;margin-left:140.25pt;margin-top:579.35pt;width:122.65pt;height:34.15pt;z-index:251661824" filled="f" stroked="f" strokecolor="blue" strokeweight=".25pt">
            <v:textbox style="mso-next-textbox:#_x0000_s1100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ZWEVEN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Kun je met magnetische kracht iets laten zweven?</w:t>
                  </w:r>
                </w:p>
              </w:txbxContent>
            </v:textbox>
          </v:shape>
        </w:pict>
      </w:r>
      <w:r w:rsidR="0018529D"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1778635</wp:posOffset>
            </wp:positionH>
            <wp:positionV relativeFrom="paragraph">
              <wp:posOffset>6115685</wp:posOffset>
            </wp:positionV>
            <wp:extent cx="1590675" cy="1201420"/>
            <wp:effectExtent l="19050" t="0" r="9525" b="0"/>
            <wp:wrapNone/>
            <wp:docPr id="53" name="Afbeelding 53" descr="212-050B_Detail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12-050B_DetailMai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31" type="#_x0000_t202" style="position:absolute;margin-left:-51.7pt;margin-top:87.3pt;width:132.3pt;height:45.2pt;z-index:251683328;mso-position-horizontal-relative:text;mso-position-vertical-relative:text" filled="f" stroked="f" strokecolor="blue" strokeweight=".25pt">
            <v:textbox style="mso-next-textbox:#_x0000_s1131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Welke materialen maken een stroomkring heel?</w:t>
                  </w:r>
                </w:p>
              </w:txbxContent>
            </v:textbox>
          </v:shape>
        </w:pict>
      </w:r>
      <w:r w:rsidRPr="000176D5">
        <w:rPr>
          <w:noProof/>
          <w:sz w:val="20"/>
        </w:rPr>
        <w:pict>
          <v:shape id="_x0000_s1099" type="#_x0000_t202" style="position:absolute;margin-left:163.4pt;margin-top:699.1pt;width:136.25pt;height:34.95pt;z-index:251660800;mso-position-horizontal-relative:text;mso-position-vertical-relative:text" filled="f" stroked="f" strokecolor="blue" strokeweight=".25pt">
            <v:textbox style="mso-next-textbox:#_x0000_s1099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PORTAALKRAAN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kun  je iets zwaars toch makkelijk optillen?</w:t>
                  </w:r>
                </w:p>
                <w:p w:rsidR="002230E9" w:rsidRDefault="002230E9">
                  <w:pPr>
                    <w:spacing w:after="0"/>
                    <w:jc w:val="center"/>
                    <w:rPr>
                      <w:sz w:val="18"/>
                    </w:rPr>
                  </w:pPr>
                </w:p>
              </w:txbxContent>
            </v:textbox>
          </v:shape>
        </w:pict>
      </w:r>
      <w:r w:rsidRPr="000176D5">
        <w:rPr>
          <w:noProof/>
          <w:sz w:val="20"/>
        </w:rPr>
        <w:pict>
          <v:shape id="_x0000_s1115" type="#_x0000_t202" style="position:absolute;margin-left:-45.15pt;margin-top:699.1pt;width:146.1pt;height:38.55pt;z-index:251667968;mso-position-horizontal-relative:text;mso-position-vertical-relative:text" filled="f" stroked="f" strokecolor="blue" strokeweight=".25pt">
            <v:textbox style="mso-next-textbox:#_x0000_s1115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O, is een </w:t>
                  </w:r>
                  <w:r w:rsidR="00E3293F">
                    <w:rPr>
                      <w:sz w:val="18"/>
                    </w:rPr>
                    <w:t>klauw</w:t>
                  </w:r>
                  <w:r>
                    <w:rPr>
                      <w:sz w:val="18"/>
                    </w:rPr>
                    <w:t>hamer óók een hefboom?</w:t>
                  </w:r>
                </w:p>
              </w:txbxContent>
            </v:textbox>
          </v:shape>
        </w:pict>
      </w:r>
      <w:r w:rsidR="00E3293F">
        <w:rPr>
          <w:noProof/>
          <w:sz w:val="20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3851910</wp:posOffset>
            </wp:positionH>
            <wp:positionV relativeFrom="paragraph">
              <wp:posOffset>7676204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6D5">
        <w:rPr>
          <w:noProof/>
          <w:sz w:val="20"/>
        </w:rPr>
        <w:pict>
          <v:shape id="_x0000_s1103" type="#_x0000_t202" style="position:absolute;margin-left:278.35pt;margin-top:317.55pt;width:116.4pt;height:57.7pt;z-index:251662848;mso-position-horizontal-relative:text;mso-position-vertical-relative:text" filled="f" stroked="f" strokecolor="blue" strokeweight=".25pt">
            <v:textbox style="mso-next-textbox:#_x0000_s1103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VALLEND MAGNEETJE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Kan iets ook LANGZAAM vallen?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heb je daar voor nodig?</w:t>
                  </w:r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4617085</wp:posOffset>
            </wp:positionH>
            <wp:positionV relativeFrom="paragraph">
              <wp:posOffset>5008245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0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4598035</wp:posOffset>
            </wp:positionH>
            <wp:positionV relativeFrom="paragraph">
              <wp:posOffset>5964555</wp:posOffset>
            </wp:positionV>
            <wp:extent cx="1486535" cy="998855"/>
            <wp:effectExtent l="19050" t="0" r="0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11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76D5">
        <w:rPr>
          <w:noProof/>
          <w:sz w:val="20"/>
        </w:rPr>
        <w:pict>
          <v:shape id="_x0000_s1098" type="#_x0000_t202" style="position:absolute;margin-left:347.25pt;margin-top:551.55pt;width:131.6pt;height:34.15pt;z-index:251659776;mso-position-horizontal-relative:text;mso-position-vertical-relative:text" filled="f" stroked="f" strokecolor="blue" strokeweight=".25pt">
            <v:textbox style="mso-next-textbox:#_x0000_s1098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OVERBRENGING</w:t>
                  </w:r>
                </w:p>
                <w:p w:rsidR="002230E9" w:rsidRDefault="00E327DE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 tandwiel was je gegarandeerd de sterkste?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9" type="#_x0000_t202" style="position:absolute;margin-left:113.75pt;margin-top:6in;width:126.1pt;height:42.7pt;z-index:251691520;mso-position-horizontal-relative:text;mso-position-vertical-relative:text" filled="f" stroked="f" strokecolor="blue" strokeweight=".25pt">
            <v:textbox style="mso-next-textbox:#_x0000_s1139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welke hefboom ben je de sterkste?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column">
              <wp:posOffset>1439545</wp:posOffset>
            </wp:positionH>
            <wp:positionV relativeFrom="paragraph">
              <wp:posOffset>4093210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34" type="#_x0000_t202" style="position:absolute;margin-left:257.4pt;margin-top:245.45pt;width:118.3pt;height:53.45pt;z-index:251686400;mso-position-horizontal-relative:text;mso-position-vertical-relative:text" filled="f" stroked="f" strokecolor="blue" strokeweight=".25pt">
            <v:textbox style="mso-next-textbox:#_x0000_s1134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Vreemde schakelaars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(Luchtdruk</w:t>
                  </w:r>
                  <w:r w:rsidR="009E4140">
                    <w:rPr>
                      <w:sz w:val="18"/>
                    </w:rPr>
                    <w:t xml:space="preserve"> (niveauschakelaar uit een wasmachine)</w:t>
                  </w:r>
                  <w:r>
                    <w:rPr>
                      <w:sz w:val="18"/>
                    </w:rPr>
                    <w:t>, hitte…)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5" type="#_x0000_t202" style="position:absolute;margin-left:106.2pt;margin-top:270.4pt;width:133.65pt;height:34.3pt;z-index:251687424;mso-position-horizontal-relative:text;mso-position-vertical-relative:text" filled="f" stroked="f" strokecolor="blue" strokeweight=".25pt">
            <v:textbox style="mso-next-textbox:#_x0000_s1135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kost een lampje aan spierkracht?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32" type="#_x0000_t202" style="position:absolute;margin-left:225.95pt;margin-top:89.2pt;width:135.3pt;height:26.1pt;z-index:251684352;mso-position-horizontal-relative:text;mso-position-vertical-relative:text" filled="f" stroked="f" strokecolor="blue" strokeweight=".25pt">
            <v:textbox style="mso-next-textbox:#_x0000_s1132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werkt een zoemer?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6" type="#_x0000_t202" style="position:absolute;margin-left:100.95pt;margin-top:115.3pt;width:116.3pt;height:48.25pt;z-index:251688448;mso-position-horizontal-relative:text;mso-position-vertical-relative:text" filled="f" stroked="f" strokecolor="blue" strokeweight=".25pt">
            <v:textbox style="mso-next-textbox:#_x0000_s1136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werkt het “STOP” lichtje in een bus?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3" type="#_x0000_t202" style="position:absolute;margin-left:-48pt;margin-top:232.75pt;width:127.2pt;height:32.7pt;z-index:251685376;mso-position-horizontal-relative:text;mso-position-vertical-relative:text" filled="f" stroked="f" strokecolor="blue" strokeweight=".25pt">
            <v:textbox style="mso-next-textbox:#_x0000_s1133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0D5FDC" w:rsidRDefault="009E4140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Hotel, serie en </w:t>
                  </w:r>
                  <w:proofErr w:type="spellStart"/>
                  <w:r>
                    <w:rPr>
                      <w:sz w:val="18"/>
                    </w:rPr>
                    <w:t>parallellschakelaar</w:t>
                  </w:r>
                  <w:proofErr w:type="spellEnd"/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-191770</wp:posOffset>
            </wp:positionV>
            <wp:extent cx="1086485" cy="4497070"/>
            <wp:effectExtent l="19050" t="0" r="0" b="0"/>
            <wp:wrapNone/>
            <wp:docPr id="403" name="Afbeelding 5" descr="..\AA_Fotos\Fotos_aanvullendeproefjes\VallendMagneet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A_Fotos\Fotos_aanvullendeproefjes\VallendMagneetj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22000"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6D5">
        <w:rPr>
          <w:noProof/>
          <w:sz w:val="20"/>
        </w:rPr>
        <w:pict>
          <v:shape id="_x0000_s1085" type="#_x0000_t202" style="position:absolute;margin-left:-30.4pt;margin-top:571.8pt;width:104.9pt;height:46pt;z-index:251654656;mso-position-horizontal-relative:text;mso-position-vertical-relative:text" filled="f" stroked="f" strokecolor="blue" strokeweight=".25pt">
            <v:textbox style="mso-next-textbox:#_x0000_s1085" inset="0,0,0,0">
              <w:txbxContent>
                <w:p w:rsidR="002230E9" w:rsidRDefault="00040A91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EITJE KNIJPEN</w:t>
                  </w:r>
                </w:p>
                <w:p w:rsidR="002230E9" w:rsidRDefault="00040A91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Kun je de eierschaal </w:t>
                  </w:r>
                  <w:proofErr w:type="spellStart"/>
                  <w:r>
                    <w:rPr>
                      <w:sz w:val="18"/>
                    </w:rPr>
                    <w:t>kapotknijpen</w:t>
                  </w:r>
                  <w:proofErr w:type="spellEnd"/>
                  <w:r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38" type="#_x0000_t202" style="position:absolute;margin-left:-51.7pt;margin-top:416.6pt;width:152.65pt;height:42.2pt;z-index:251690496;mso-position-horizontal-relative:text;mso-position-vertical-relative:text" filled="f" stroked="f" strokecolor="blue" strokeweight=".25pt">
            <v:textbox style="mso-next-textbox:#_x0000_s1138" inset="0,0,0,0">
              <w:txbxContent>
                <w:p w:rsidR="000D5FDC" w:rsidRDefault="000D5FDC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 IN DE FLES</w:t>
                  </w:r>
                </w:p>
                <w:p w:rsidR="000D5FDC" w:rsidRDefault="000D5FDC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Kun je een ei in de fles krijgen?</w:t>
                  </w:r>
                  <w:r>
                    <w:rPr>
                      <w:sz w:val="18"/>
                    </w:rPr>
                    <w:br/>
                    <w:t>En het er ook weer uitblazen?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76D5">
        <w:rPr>
          <w:noProof/>
          <w:sz w:val="20"/>
        </w:rPr>
        <w:pict>
          <v:shape id="_x0000_s1111" type="#_x0000_t202" style="position:absolute;margin-left:-48pt;margin-top:-46.9pt;width:511.6pt;height:48pt;z-index:251665920;mso-position-horizontal-relative:text;mso-position-vertical-relative:text" filled="f" stroked="f" strokecolor="blue" strokeweight=".25pt">
            <v:textbox style="mso-next-textbox:#_x0000_s1111" inset="0,0,0,0">
              <w:txbxContent>
                <w:p w:rsidR="002230E9" w:rsidRDefault="00040A91">
                  <w:pPr>
                    <w:jc w:val="center"/>
                    <w:rPr>
                      <w:b/>
                      <w:bCs/>
                      <w:caps/>
                      <w:sz w:val="32"/>
                    </w:rPr>
                  </w:pPr>
                  <w:r>
                    <w:rPr>
                      <w:b/>
                      <w:bCs/>
                      <w:caps/>
                      <w:sz w:val="32"/>
                    </w:rPr>
                    <w:t xml:space="preserve">Weekendschool Natuurkundeproefjes </w:t>
                  </w:r>
                  <w:r w:rsidR="004B4682">
                    <w:rPr>
                      <w:b/>
                      <w:bCs/>
                      <w:caps/>
                      <w:sz w:val="32"/>
                    </w:rPr>
                    <w:t>december 2017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9" type="#_x0000_t202" style="position:absolute;margin-left:-55.45pt;margin-top:-31.9pt;width:151.25pt;height:114.1pt;z-index:251681280;mso-position-horizontal-relative:text;mso-position-vertical-relative:text" filled="f" stroked="f" strokecolor="blue" strokeweight=".25pt">
            <v:textbox style="mso-next-textbox:#_x0000_s1129" inset="0,0,0,0">
              <w:txbxContent>
                <w:p w:rsidR="000D5FDC" w:rsidRDefault="000D5FDC" w:rsidP="000D5FDC"/>
              </w:txbxContent>
            </v:textbox>
          </v:shape>
        </w:pict>
      </w:r>
      <w:r>
        <w:rPr>
          <w:noProof/>
        </w:rPr>
        <w:pict>
          <v:shape id="_x0000_s1123" type="#_x0000_t202" style="position:absolute;margin-left:307.15pt;margin-top:141.75pt;width:156.45pt;height:135.35pt;z-index:251675136;mso-position-horizontal-relative:text;mso-position-vertical-relative:text" filled="f" stroked="f" strokecolor="blue" strokeweight=".25pt">
            <v:textbox style="mso-next-textbox:#_x0000_s1123" inset="0,0,0,0">
              <w:txbxContent>
                <w:p w:rsidR="000D5FDC" w:rsidRDefault="000D5FDC" w:rsidP="000D5FDC"/>
              </w:txbxContent>
            </v:textbox>
          </v:shape>
        </w:pict>
      </w:r>
      <w:r w:rsidRPr="000176D5">
        <w:rPr>
          <w:noProof/>
          <w:sz w:val="20"/>
        </w:rPr>
        <w:pict>
          <v:shape id="_x0000_s1118" type="#_x0000_t202" style="position:absolute;margin-left:-60.3pt;margin-top:605.75pt;width:137.1pt;height:86.4pt;z-index:251671040;mso-position-horizontal-relative:text;mso-position-vertical-relative:text" filled="f" stroked="f">
            <v:textbox>
              <w:txbxContent>
                <w:p w:rsidR="00E327DE" w:rsidRDefault="00E327DE"/>
              </w:txbxContent>
            </v:textbox>
          </v:shape>
        </w:pict>
      </w:r>
      <w:r w:rsidRPr="000176D5">
        <w:rPr>
          <w:noProof/>
          <w:sz w:val="20"/>
        </w:rPr>
        <w:pict>
          <v:shape id="_x0000_s1117" type="#_x0000_t202" style="position:absolute;margin-left:-60.5pt;margin-top:532.65pt;width:138.35pt;height:84.15pt;z-index:251670016;mso-position-horizontal-relative:text;mso-position-vertical-relative:text" filled="f" stroked="f">
            <v:textbox>
              <w:txbxContent>
                <w:p w:rsidR="00E327DE" w:rsidRDefault="00E327DE"/>
              </w:txbxContent>
            </v:textbox>
          </v:shape>
        </w:pict>
      </w:r>
      <w:r w:rsidRPr="000176D5">
        <w:rPr>
          <w:noProof/>
          <w:sz w:val="20"/>
        </w:rPr>
        <w:pict>
          <v:shape id="_x0000_s1048" type="#_x0000_t202" style="position:absolute;margin-left:-56.75pt;margin-top:384.75pt;width:123.6pt;height:115.35pt;z-index:251646464;mso-position-horizontal-relative:text;mso-position-vertical-relative:text" filled="f" stroked="f" strokecolor="blue" strokeweight=".25pt">
            <v:textbox style="mso-next-textbox:#_x0000_s1048;mso-rotate-with-shape:t" inset="0,0,0,0">
              <w:txbxContent>
                <w:p w:rsidR="002230E9" w:rsidRDefault="002230E9"/>
              </w:txbxContent>
            </v:textbox>
          </v:shape>
        </w:pict>
      </w:r>
      <w:r w:rsidRPr="000176D5">
        <w:rPr>
          <w:noProof/>
          <w:sz w:val="20"/>
        </w:rPr>
        <w:pict>
          <v:shape id="_x0000_s1114" type="#_x0000_t202" style="position:absolute;margin-left:330.15pt;margin-top:17.25pt;width:146.1pt;height:74.35pt;z-index:251666944;mso-position-horizontal-relative:text;mso-position-vertical-relative:text" filled="f" stroked="f" strokecolor="blue" strokeweight=".25pt">
            <v:textbox style="mso-next-textbox:#_x0000_s1114" inset="0,0,0,0">
              <w:txbxContent>
                <w:p w:rsidR="002230E9" w:rsidRDefault="002230E9"/>
              </w:txbxContent>
            </v:textbox>
          </v:shape>
        </w:pict>
      </w:r>
    </w:p>
    <w:sectPr w:rsidR="00040A91" w:rsidSect="002230E9">
      <w:footerReference w:type="default" r:id="rId22"/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3ED0" w:rsidRDefault="00CA3ED0">
      <w:pPr>
        <w:spacing w:after="0"/>
      </w:pPr>
      <w:r>
        <w:separator/>
      </w:r>
    </w:p>
  </w:endnote>
  <w:endnote w:type="continuationSeparator" w:id="0">
    <w:p w:rsidR="00CA3ED0" w:rsidRDefault="00CA3ED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0E9" w:rsidRDefault="002230E9">
    <w:pPr>
      <w:pStyle w:val="Voettekst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3ED0" w:rsidRDefault="00CA3ED0">
      <w:pPr>
        <w:spacing w:after="0"/>
      </w:pPr>
      <w:r>
        <w:separator/>
      </w:r>
    </w:p>
  </w:footnote>
  <w:footnote w:type="continuationSeparator" w:id="0">
    <w:p w:rsidR="00CA3ED0" w:rsidRDefault="00CA3ED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FB"/>
    <w:multiLevelType w:val="multilevel"/>
    <w:tmpl w:val="334A0A18"/>
    <w:lvl w:ilvl="0">
      <w:start w:val="1"/>
      <w:numFmt w:val="decimal"/>
      <w:pStyle w:val="Kop1"/>
      <w:lvlText w:val="%1."/>
      <w:legacy w:legacy="1" w:legacySpace="144" w:legacyIndent="0"/>
      <w:lvlJc w:val="left"/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5D4"/>
    <w:rsid w:val="000176D5"/>
    <w:rsid w:val="00040A91"/>
    <w:rsid w:val="000D5FDC"/>
    <w:rsid w:val="000F678C"/>
    <w:rsid w:val="0018529D"/>
    <w:rsid w:val="002029A3"/>
    <w:rsid w:val="002230E9"/>
    <w:rsid w:val="004B3562"/>
    <w:rsid w:val="004B4682"/>
    <w:rsid w:val="00697829"/>
    <w:rsid w:val="006A5647"/>
    <w:rsid w:val="006C4845"/>
    <w:rsid w:val="006C5C8B"/>
    <w:rsid w:val="007336E3"/>
    <w:rsid w:val="007657AB"/>
    <w:rsid w:val="009E4140"/>
    <w:rsid w:val="00A227DE"/>
    <w:rsid w:val="00A5540F"/>
    <w:rsid w:val="00A85D76"/>
    <w:rsid w:val="00C935D4"/>
    <w:rsid w:val="00CA3ED0"/>
    <w:rsid w:val="00DB0EF9"/>
    <w:rsid w:val="00E327DE"/>
    <w:rsid w:val="00E32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30E9"/>
    <w:pPr>
      <w:spacing w:after="120"/>
    </w:pPr>
    <w:rPr>
      <w:sz w:val="22"/>
    </w:rPr>
  </w:style>
  <w:style w:type="paragraph" w:styleId="Kop1">
    <w:name w:val="heading 1"/>
    <w:basedOn w:val="Standaard"/>
    <w:next w:val="Standaard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Kop2">
    <w:name w:val="heading 2"/>
    <w:basedOn w:val="Standaard"/>
    <w:next w:val="Standaard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Kop3">
    <w:name w:val="heading 3"/>
    <w:basedOn w:val="Standaard"/>
    <w:next w:val="Standaard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normal12">
    <w:name w:val="normal12"/>
    <w:basedOn w:val="Standaard"/>
    <w:rsid w:val="002230E9"/>
    <w:rPr>
      <w:sz w:val="24"/>
    </w:rPr>
  </w:style>
  <w:style w:type="paragraph" w:styleId="Inhopg1">
    <w:name w:val="toc 1"/>
    <w:basedOn w:val="Standaard"/>
    <w:next w:val="Standaard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Inhopg2">
    <w:name w:val="toc 2"/>
    <w:basedOn w:val="Standaard"/>
    <w:next w:val="Standaard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Standaard"/>
    <w:next w:val="Platteteks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Plattetekst">
    <w:name w:val="Body Text"/>
    <w:basedOn w:val="Standaard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inanummer">
    <w:name w:val="page number"/>
    <w:basedOn w:val="Standaardalinea-lettertype"/>
    <w:semiHidden/>
    <w:rsid w:val="002230E9"/>
  </w:style>
  <w:style w:type="paragraph" w:styleId="Kopbronvermelding">
    <w:name w:val="toa heading"/>
    <w:basedOn w:val="HeadingBase"/>
    <w:next w:val="Bronvermelding"/>
    <w:semiHidden/>
    <w:rsid w:val="002230E9"/>
  </w:style>
  <w:style w:type="paragraph" w:styleId="Bronvermelding">
    <w:name w:val="table of authorities"/>
    <w:basedOn w:val="Standaard"/>
    <w:next w:val="Standaard"/>
    <w:semiHidden/>
    <w:rsid w:val="002230E9"/>
    <w:pPr>
      <w:ind w:left="200" w:hanging="200"/>
    </w:pPr>
  </w:style>
  <w:style w:type="paragraph" w:styleId="Inhopg3">
    <w:name w:val="toc 3"/>
    <w:basedOn w:val="Standaard"/>
    <w:next w:val="Standaard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Voettekst">
    <w:name w:val="footer"/>
    <w:basedOn w:val="Standaard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Koptekst">
    <w:name w:val="header"/>
    <w:basedOn w:val="Standaard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Standaard"/>
    <w:rsid w:val="002230E9"/>
    <w:pPr>
      <w:spacing w:before="20" w:after="20"/>
      <w:jc w:val="center"/>
    </w:pPr>
    <w:rPr>
      <w:sz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27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1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Heulos</Company>
  <LinksUpToDate>false</LinksUpToDate>
  <CharactersWithSpaces>36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3</cp:revision>
  <cp:lastPrinted>2015-10-17T21:04:00Z</cp:lastPrinted>
  <dcterms:created xsi:type="dcterms:W3CDTF">2017-12-05T23:05:00Z</dcterms:created>
  <dcterms:modified xsi:type="dcterms:W3CDTF">2017-12-05T23:06:00Z</dcterms:modified>
</cp:coreProperties>
</file>
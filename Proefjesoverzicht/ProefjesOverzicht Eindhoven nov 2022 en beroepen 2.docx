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4D77" w14:textId="77777777" w:rsidR="00022EB6" w:rsidRPr="00022EB6" w:rsidRDefault="00022EB6" w:rsidP="00022EB6">
      <w:pPr>
        <w:spacing w:after="0"/>
        <w:rPr>
          <w:rFonts w:asciiTheme="minorHAnsi" w:hAnsiTheme="minorHAnsi" w:cstheme="minorHAnsi"/>
          <w:sz w:val="36"/>
          <w:szCs w:val="36"/>
        </w:rPr>
      </w:pPr>
      <w:r w:rsidRPr="00022EB6">
        <w:rPr>
          <w:rFonts w:asciiTheme="minorHAnsi" w:hAnsiTheme="minorHAnsi" w:cstheme="minorHAnsi"/>
          <w:b/>
          <w:bCs/>
          <w:sz w:val="36"/>
          <w:szCs w:val="36"/>
        </w:rPr>
        <w:t>Beroepen waar een natuurkundige heel gewild is om wat ze weten of hoe ze denken</w:t>
      </w:r>
    </w:p>
    <w:p w14:paraId="67F99CBB" w14:textId="77777777" w:rsidR="00022EB6" w:rsidRPr="00EC29D8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022EB6" w:rsidRPr="00EC29D8" w:rsidSect="00E25796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04A5B1A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Adviseur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bij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een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ingenieursbureau</w:t>
      </w:r>
      <w:proofErr w:type="spellEnd"/>
    </w:p>
    <w:p w14:paraId="639D7BA8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Bacterioloog</w:t>
      </w:r>
    </w:p>
    <w:p w14:paraId="2B9DBF03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Belastingconsulent</w:t>
      </w:r>
    </w:p>
    <w:p w14:paraId="5DB5ADE8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Beleidsmedewerker</w:t>
      </w:r>
      <w:proofErr w:type="spellEnd"/>
    </w:p>
    <w:p w14:paraId="1DDD72A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Bioloog</w:t>
      </w:r>
    </w:p>
    <w:p w14:paraId="538339B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Biotechnoloog</w:t>
      </w:r>
    </w:p>
    <w:p w14:paraId="6C4925C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Bouwfysicus</w:t>
      </w:r>
      <w:proofErr w:type="spellEnd"/>
    </w:p>
    <w:p w14:paraId="4D3AFB0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Chemicus</w:t>
      </w:r>
    </w:p>
    <w:p w14:paraId="6ABD8DDD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Civiel ingenieur</w:t>
      </w:r>
    </w:p>
    <w:p w14:paraId="04F85252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Dataanalist</w:t>
      </w:r>
      <w:proofErr w:type="spellEnd"/>
    </w:p>
    <w:p w14:paraId="457AD10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Deeltjesfysicus</w:t>
      </w:r>
      <w:proofErr w:type="spellEnd"/>
    </w:p>
    <w:p w14:paraId="13B0FC9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Docent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natuurkunde</w:t>
      </w:r>
      <w:proofErr w:type="spellEnd"/>
    </w:p>
    <w:p w14:paraId="07D5FB0E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Electrotechnicus</w:t>
      </w:r>
      <w:proofErr w:type="spellEnd"/>
    </w:p>
    <w:p w14:paraId="370CFA4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Ethisch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hacker</w:t>
      </w:r>
    </w:p>
    <w:p w14:paraId="07EAB730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Klinisch onderzoeker</w:t>
      </w:r>
    </w:p>
    <w:p w14:paraId="528258CB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Epidemioloog</w:t>
      </w:r>
    </w:p>
    <w:p w14:paraId="6D9551F7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Geograaf</w:t>
      </w:r>
    </w:p>
    <w:p w14:paraId="147651FE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Geoloog</w:t>
      </w:r>
    </w:p>
    <w:p w14:paraId="1A34280F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Geofysicus</w:t>
      </w:r>
    </w:p>
    <w:p w14:paraId="5DF1966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Klimatoloog</w:t>
      </w:r>
      <w:proofErr w:type="spellEnd"/>
    </w:p>
    <w:p w14:paraId="1824984F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Machinebouwer</w:t>
      </w:r>
      <w:proofErr w:type="spellEnd"/>
    </w:p>
    <w:p w14:paraId="4EF3D7D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Metallurg</w:t>
      </w:r>
    </w:p>
    <w:p w14:paraId="691CD4EE" w14:textId="77777777" w:rsidR="00D0588E" w:rsidRPr="00D0588E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Meteoroloog</w:t>
      </w:r>
      <w:proofErr w:type="spellEnd"/>
    </w:p>
    <w:p w14:paraId="5032D4C4" w14:textId="1AF5F74C" w:rsidR="00022EB6" w:rsidRPr="00022EB6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Milieu-inspecteur</w:t>
      </w:r>
    </w:p>
    <w:p w14:paraId="491945B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Milieuadviseur</w:t>
      </w:r>
    </w:p>
    <w:p w14:paraId="699511A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Natuurkundig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onderzoeker</w:t>
      </w:r>
      <w:proofErr w:type="spellEnd"/>
    </w:p>
    <w:p w14:paraId="16D394D5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Onderzoeker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bij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TNO, FOM, SRON</w:t>
      </w:r>
    </w:p>
    <w:p w14:paraId="4E015C5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Ontwikkelaar bij Shell, Philips, NXP, Océ, Thales</w:t>
      </w:r>
    </w:p>
    <w:p w14:paraId="2540287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Ontwikkelaar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van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ziekenhuisapparatuur</w:t>
      </w:r>
      <w:proofErr w:type="spellEnd"/>
    </w:p>
    <w:p w14:paraId="295DDD5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Productontwikkelaar</w:t>
      </w:r>
    </w:p>
    <w:p w14:paraId="1101003D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Software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ontwikkelaar</w:t>
      </w:r>
      <w:proofErr w:type="spellEnd"/>
    </w:p>
    <w:p w14:paraId="6E72EF63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Sterrenkundige</w:t>
      </w:r>
      <w:proofErr w:type="spellEnd"/>
    </w:p>
    <w:p w14:paraId="4A5690E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Systeemontwikkelaar</w:t>
      </w:r>
      <w:proofErr w:type="spellEnd"/>
    </w:p>
    <w:p w14:paraId="7601524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Werktuigbouwer</w:t>
      </w:r>
      <w:proofErr w:type="spellEnd"/>
    </w:p>
    <w:p w14:paraId="6DFEADCA" w14:textId="5F7823AF" w:rsidR="00022EB6" w:rsidRPr="00D0588E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022EB6" w:rsidRP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  <w:r w:rsidRPr="00022EB6">
        <w:rPr>
          <w:rFonts w:asciiTheme="minorHAnsi" w:hAnsiTheme="minorHAnsi" w:cstheme="minorHAnsi"/>
          <w:sz w:val="26"/>
          <w:szCs w:val="26"/>
        </w:rPr>
        <w:t>Wetenschappelijk journalis</w:t>
      </w:r>
      <w:r w:rsidR="00D0588E">
        <w:rPr>
          <w:rFonts w:asciiTheme="minorHAnsi" w:hAnsiTheme="minorHAnsi" w:cstheme="minorHAnsi"/>
          <w:sz w:val="26"/>
          <w:szCs w:val="26"/>
        </w:rPr>
        <w:t>t</w:t>
      </w:r>
    </w:p>
    <w:p w14:paraId="577B43B2" w14:textId="77777777" w:rsidR="00022EB6" w:rsidRDefault="00022EB6">
      <w:pPr>
        <w:spacing w:after="0"/>
        <w:rPr>
          <w:rFonts w:asciiTheme="minorHAnsi" w:hAnsiTheme="minorHAnsi" w:cstheme="minorHAnsi"/>
        </w:rPr>
      </w:pPr>
    </w:p>
    <w:p w14:paraId="045F06E0" w14:textId="77777777" w:rsidR="00022EB6" w:rsidRDefault="00022EB6">
      <w:pPr>
        <w:spacing w:after="0"/>
        <w:rPr>
          <w:rFonts w:asciiTheme="minorHAnsi" w:hAnsiTheme="minorHAnsi" w:cstheme="minorHAnsi"/>
        </w:rPr>
      </w:pPr>
    </w:p>
    <w:p w14:paraId="2C523E44" w14:textId="77777777" w:rsidR="00D0588E" w:rsidRPr="00D0588E" w:rsidRDefault="00D0588E" w:rsidP="00D0588E">
      <w:pPr>
        <w:spacing w:after="0"/>
        <w:rPr>
          <w:rFonts w:asciiTheme="minorHAnsi" w:hAnsiTheme="minorHAnsi" w:cstheme="minorHAnsi"/>
          <w:b/>
          <w:bCs/>
          <w:sz w:val="36"/>
          <w:szCs w:val="36"/>
        </w:rPr>
      </w:pPr>
      <w:r w:rsidRPr="00D0588E">
        <w:rPr>
          <w:rFonts w:asciiTheme="minorHAnsi" w:hAnsiTheme="minorHAnsi" w:cstheme="minorHAnsi"/>
          <w:b/>
          <w:bCs/>
          <w:sz w:val="36"/>
          <w:szCs w:val="36"/>
        </w:rPr>
        <w:t>Beroepen waar natuurkunde belangrijk is</w:t>
      </w:r>
    </w:p>
    <w:p w14:paraId="7016D8F3" w14:textId="77777777" w:rsid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6A2B7CC2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Kraanmachinist</w:t>
      </w:r>
      <w:proofErr w:type="spellEnd"/>
    </w:p>
    <w:p w14:paraId="215E185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Steigerbouwer</w:t>
      </w:r>
      <w:proofErr w:type="spellEnd"/>
    </w:p>
    <w:p w14:paraId="31D775E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Kapitein</w:t>
      </w:r>
      <w:proofErr w:type="spellEnd"/>
    </w:p>
    <w:p w14:paraId="31D1F0C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Stuurman/vrouw</w:t>
      </w:r>
    </w:p>
    <w:p w14:paraId="5E0F23C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Constructeur</w:t>
      </w:r>
      <w:proofErr w:type="spellEnd"/>
    </w:p>
    <w:p w14:paraId="05DBDA6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Vrachtwagenchauffeur</w:t>
      </w:r>
      <w:proofErr w:type="spellEnd"/>
    </w:p>
    <w:p w14:paraId="5E55ED0B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Stuwadoor</w:t>
      </w:r>
      <w:proofErr w:type="spellEnd"/>
    </w:p>
    <w:p w14:paraId="21739A1C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Brandweerman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/vrouw</w:t>
      </w:r>
    </w:p>
    <w:p w14:paraId="6AEBF93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Heftruckbestuurder</w:t>
      </w:r>
      <w:proofErr w:type="spellEnd"/>
    </w:p>
    <w:p w14:paraId="79C4930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Loods</w:t>
      </w:r>
      <w:proofErr w:type="spellEnd"/>
    </w:p>
    <w:p w14:paraId="378DC961" w14:textId="77777777" w:rsidR="00D0588E" w:rsidRDefault="00D0588E">
      <w:pPr>
        <w:spacing w:after="0"/>
        <w:rPr>
          <w:rFonts w:asciiTheme="minorHAnsi" w:hAnsiTheme="minorHAnsi" w:cstheme="minorHAnsi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</w:p>
    <w:p w14:paraId="2583FE49" w14:textId="77777777" w:rsidR="00D0588E" w:rsidRDefault="00D0588E">
      <w:pPr>
        <w:spacing w:after="0"/>
        <w:rPr>
          <w:rFonts w:asciiTheme="minorHAnsi" w:hAnsiTheme="minorHAnsi" w:cstheme="minorHAnsi"/>
        </w:rPr>
      </w:pPr>
    </w:p>
    <w:p w14:paraId="271EACA1" w14:textId="77777777" w:rsidR="00D0588E" w:rsidRPr="00D0588E" w:rsidRDefault="00D0588E" w:rsidP="00D0588E">
      <w:pPr>
        <w:spacing w:after="0"/>
        <w:rPr>
          <w:rFonts w:asciiTheme="minorHAnsi" w:hAnsiTheme="minorHAnsi" w:cstheme="minorHAnsi"/>
          <w:b/>
          <w:bCs/>
          <w:sz w:val="36"/>
          <w:szCs w:val="36"/>
        </w:rPr>
      </w:pPr>
      <w:r w:rsidRPr="00D0588E">
        <w:rPr>
          <w:rFonts w:asciiTheme="minorHAnsi" w:hAnsiTheme="minorHAnsi" w:cstheme="minorHAnsi"/>
          <w:b/>
          <w:bCs/>
          <w:sz w:val="36"/>
          <w:szCs w:val="36"/>
        </w:rPr>
        <w:t>Beroepen waar natuurkunde minder belangrijk is</w:t>
      </w:r>
    </w:p>
    <w:p w14:paraId="557365AE" w14:textId="77777777" w:rsidR="00D0588E" w:rsidRPr="00EC29D8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D0588E" w:rsidRPr="00EC29D8" w:rsidSect="00E25796">
          <w:type w:val="continuous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5ED15B2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Acteur</w:t>
      </w:r>
      <w:proofErr w:type="spellEnd"/>
    </w:p>
    <w:p w14:paraId="20A1D52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Bakker</w:t>
      </w:r>
    </w:p>
    <w:p w14:paraId="7B7A528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Basisschool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leerkracht</w:t>
      </w:r>
      <w:proofErr w:type="spellEnd"/>
    </w:p>
    <w:p w14:paraId="1EBC71A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Danser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(es)</w:t>
      </w:r>
    </w:p>
    <w:p w14:paraId="3E605268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Dichter</w:t>
      </w:r>
    </w:p>
    <w:p w14:paraId="1046319B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Filosoof</w:t>
      </w:r>
      <w:proofErr w:type="spellEnd"/>
    </w:p>
    <w:p w14:paraId="6FE9C845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Interviewer</w:t>
      </w:r>
    </w:p>
    <w:p w14:paraId="76B4EB6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Minister</w:t>
      </w:r>
    </w:p>
    <w:p w14:paraId="15B80E2A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Muzikant</w:t>
      </w:r>
      <w:proofErr w:type="spellEnd"/>
    </w:p>
    <w:p w14:paraId="51040DD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Politicus</w:t>
      </w:r>
      <w:proofErr w:type="spellEnd"/>
    </w:p>
    <w:p w14:paraId="2393CDDE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Portier</w:t>
      </w:r>
    </w:p>
    <w:p w14:paraId="784D928A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Psychiater</w:t>
      </w:r>
      <w:proofErr w:type="spellEnd"/>
    </w:p>
    <w:p w14:paraId="52FBB09E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Psycholoog</w:t>
      </w:r>
      <w:proofErr w:type="spellEnd"/>
    </w:p>
    <w:p w14:paraId="1CB37A3D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Receptionist(e)</w:t>
      </w:r>
    </w:p>
    <w:p w14:paraId="2C652BA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Rechter</w:t>
      </w:r>
      <w:proofErr w:type="spellEnd"/>
    </w:p>
    <w:p w14:paraId="4048C065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Schrijver</w:t>
      </w:r>
    </w:p>
    <w:p w14:paraId="4209BFE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Slager</w:t>
      </w:r>
      <w:proofErr w:type="spellEnd"/>
    </w:p>
    <w:p w14:paraId="0B13D94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Supermarkt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 xml:space="preserve"> manager</w:t>
      </w:r>
    </w:p>
    <w:p w14:paraId="138298BD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Televisiepresentator</w:t>
      </w:r>
      <w:proofErr w:type="spellEnd"/>
    </w:p>
    <w:p w14:paraId="142A4362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Theoloog</w:t>
      </w:r>
      <w:proofErr w:type="spellEnd"/>
    </w:p>
    <w:p w14:paraId="3467CD56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Tolk</w:t>
      </w:r>
      <w:proofErr w:type="spellEnd"/>
    </w:p>
    <w:p w14:paraId="47109D13" w14:textId="77777777" w:rsid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</w:p>
    <w:p w14:paraId="0D3D21B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Vertaler</w:t>
      </w:r>
      <w:proofErr w:type="spellEnd"/>
    </w:p>
    <w:p w14:paraId="7D42B87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Zanger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(es)</w:t>
      </w:r>
    </w:p>
    <w:p w14:paraId="20AC5132" w14:textId="7E65E15F" w:rsidR="00022EB6" w:rsidRPr="00022EB6" w:rsidRDefault="00022EB6">
      <w:pPr>
        <w:spacing w:after="0"/>
        <w:rPr>
          <w:rFonts w:asciiTheme="minorHAnsi" w:hAnsiTheme="minorHAnsi" w:cstheme="minorHAnsi"/>
        </w:rPr>
      </w:pPr>
      <w:r w:rsidRPr="00022EB6">
        <w:rPr>
          <w:rFonts w:asciiTheme="minorHAnsi" w:hAnsiTheme="minorHAnsi" w:cstheme="minorHAnsi"/>
        </w:rPr>
        <w:br w:type="page"/>
      </w:r>
    </w:p>
    <w:p w14:paraId="5BE82851" w14:textId="39FF4650" w:rsidR="00040A91" w:rsidRDefault="00E5785F" w:rsidP="00E3293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71AAA8" wp14:editId="536EF589">
                <wp:simplePos x="0" y="0"/>
                <wp:positionH relativeFrom="column">
                  <wp:posOffset>1655320</wp:posOffset>
                </wp:positionH>
                <wp:positionV relativeFrom="paragraph">
                  <wp:posOffset>7336435</wp:posOffset>
                </wp:positionV>
                <wp:extent cx="1196675" cy="612140"/>
                <wp:effectExtent l="0" t="0" r="3810" b="1651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675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6D25C" w14:textId="1709DA5F" w:rsidR="00C10DF8" w:rsidRPr="00B3660F" w:rsidRDefault="00C10DF8" w:rsidP="00C10DF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PRODUCTIELIJN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Als je veel dezelfde dingen moet maken hoe doe je dat dan het beste?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71AAA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30.35pt;margin-top:577.65pt;width:94.25pt;height:4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" filled="f" stroked="f" strokecolor="blue" strokeweight=".25pt">
                <v:textbox inset="0,0,0,0">
                  <w:txbxContent>
                    <w:p w14:paraId="2386D25C" w14:textId="1709DA5F" w:rsidR="00C10DF8" w:rsidRPr="00B3660F" w:rsidRDefault="00C10DF8" w:rsidP="00C10DF8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PRODUCTIELIJN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Als je veel dezelfde dingen moet maken hoe doe je dat dan het beste?</w:t>
                      </w:r>
                    </w:p>
                  </w:txbxContent>
                </v:textbox>
              </v:shape>
            </w:pict>
          </mc:Fallback>
        </mc:AlternateContent>
      </w:r>
      <w:r w:rsidRPr="00C10DF8">
        <w:drawing>
          <wp:anchor distT="0" distB="0" distL="114300" distR="114300" simplePos="0" relativeHeight="251680768" behindDoc="0" locked="0" layoutInCell="1" allowOverlap="1" wp14:anchorId="0B0A006E" wp14:editId="51AFA661">
            <wp:simplePos x="0" y="0"/>
            <wp:positionH relativeFrom="column">
              <wp:posOffset>1411404</wp:posOffset>
            </wp:positionH>
            <wp:positionV relativeFrom="paragraph">
              <wp:posOffset>5803405</wp:posOffset>
            </wp:positionV>
            <wp:extent cx="3015521" cy="1396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517" cy="140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00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5EB588" wp14:editId="5D61A396">
                <wp:simplePos x="0" y="0"/>
                <wp:positionH relativeFrom="column">
                  <wp:posOffset>-611795</wp:posOffset>
                </wp:positionH>
                <wp:positionV relativeFrom="paragraph">
                  <wp:posOffset>-592950</wp:posOffset>
                </wp:positionV>
                <wp:extent cx="6955200" cy="609600"/>
                <wp:effectExtent l="0" t="0" r="17145" b="0"/>
                <wp:wrapNone/>
                <wp:docPr id="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2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949A0" w14:textId="6F243297" w:rsidR="00B3660F" w:rsidRDefault="00B3660F">
                            <w:pPr>
                              <w:jc w:val="center"/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>Weekendschool Natuurkunde</w:t>
                            </w:r>
                            <w:r w:rsidR="00785008"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 xml:space="preserve"> en techniek</w:t>
                            </w:r>
                            <w:r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 xml:space="preserve"> </w:t>
                            </w:r>
                            <w:r w:rsidR="00A43B34"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>november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EB588" id="Text Box 87" o:spid="_x0000_s1027" type="#_x0000_t202" style="position:absolute;margin-left:-48.15pt;margin-top:-46.7pt;width:547.65pt;height:4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" filled="f" stroked="f" strokecolor="blue" strokeweight=".25pt">
                <v:textbox inset="0,0,0,0">
                  <w:txbxContent>
                    <w:p w14:paraId="0EB949A0" w14:textId="6F243297" w:rsidR="00B3660F" w:rsidRDefault="00B3660F">
                      <w:pPr>
                        <w:jc w:val="center"/>
                        <w:rPr>
                          <w:b/>
                          <w:bCs/>
                          <w:caps/>
                          <w:sz w:val="32"/>
                        </w:rPr>
                      </w:pPr>
                      <w:r>
                        <w:rPr>
                          <w:b/>
                          <w:bCs/>
                          <w:caps/>
                          <w:sz w:val="32"/>
                        </w:rPr>
                        <w:t>Weekendschool Natuurkunde</w:t>
                      </w:r>
                      <w:r w:rsidR="00785008">
                        <w:rPr>
                          <w:b/>
                          <w:bCs/>
                          <w:caps/>
                          <w:sz w:val="32"/>
                        </w:rPr>
                        <w:t xml:space="preserve"> en techniek</w:t>
                      </w:r>
                      <w:r>
                        <w:rPr>
                          <w:b/>
                          <w:bCs/>
                          <w:caps/>
                          <w:sz w:val="32"/>
                        </w:rPr>
                        <w:t xml:space="preserve"> </w:t>
                      </w:r>
                      <w:r w:rsidR="00A43B34">
                        <w:rPr>
                          <w:b/>
                          <w:bCs/>
                          <w:caps/>
                          <w:sz w:val="32"/>
                        </w:rPr>
                        <w:t>november 2022</w:t>
                      </w:r>
                    </w:p>
                  </w:txbxContent>
                </v:textbox>
              </v:shape>
            </w:pict>
          </mc:Fallback>
        </mc:AlternateContent>
      </w:r>
      <w:r w:rsidR="007850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EAD779" wp14:editId="101E06F9">
                <wp:simplePos x="0" y="0"/>
                <wp:positionH relativeFrom="column">
                  <wp:posOffset>1346605</wp:posOffset>
                </wp:positionH>
                <wp:positionV relativeFrom="paragraph">
                  <wp:posOffset>3434605</wp:posOffset>
                </wp:positionV>
                <wp:extent cx="1697355" cy="583200"/>
                <wp:effectExtent l="0" t="0" r="17145" b="7620"/>
                <wp:wrapNone/>
                <wp:docPr id="14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5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F534C" w14:textId="77777777" w:rsidR="00B3660F" w:rsidRDefault="00B3660F" w:rsidP="000D5FD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</w:p>
                          <w:p w14:paraId="5AAB4BDF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Wat kost een lampje aan spierkracht?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AD779" id="Text Box 111" o:spid="_x0000_s1028" type="#_x0000_t202" style="position:absolute;margin-left:106.05pt;margin-top:270.45pt;width:133.65pt;height:45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" filled="f" stroked="f" strokecolor="blue" strokeweight=".25pt">
                <v:textbox inset="0,0,0,0">
                  <w:txbxContent>
                    <w:p w14:paraId="277F534C" w14:textId="77777777" w:rsidR="00B3660F" w:rsidRDefault="00B3660F" w:rsidP="000D5FDC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</w:p>
                    <w:p w14:paraId="5AAB4BDF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Wat kost een lampje aan spierkracht?</w:t>
                      </w:r>
                    </w:p>
                  </w:txbxContent>
                </v:textbox>
              </v:shape>
            </w:pict>
          </mc:Fallback>
        </mc:AlternateContent>
      </w:r>
      <w:r w:rsidR="00785008">
        <w:rPr>
          <w:noProof/>
        </w:rPr>
        <w:drawing>
          <wp:anchor distT="0" distB="0" distL="114300" distR="114300" simplePos="0" relativeHeight="251650048" behindDoc="0" locked="0" layoutInCell="1" allowOverlap="1" wp14:anchorId="5315728A" wp14:editId="673139B3">
            <wp:simplePos x="0" y="0"/>
            <wp:positionH relativeFrom="column">
              <wp:posOffset>1439545</wp:posOffset>
            </wp:positionH>
            <wp:positionV relativeFrom="paragraph">
              <wp:posOffset>4244410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E5C3639" wp14:editId="3FA42876">
                <wp:simplePos x="0" y="0"/>
                <wp:positionH relativeFrom="column">
                  <wp:posOffset>2929890</wp:posOffset>
                </wp:positionH>
                <wp:positionV relativeFrom="paragraph">
                  <wp:posOffset>8789670</wp:posOffset>
                </wp:positionV>
                <wp:extent cx="1057275" cy="616585"/>
                <wp:effectExtent l="0" t="0" r="3810" b="4445"/>
                <wp:wrapNone/>
                <wp:docPr id="22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00EA8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PORTAALKRAAN</w:t>
                            </w:r>
                          </w:p>
                          <w:p w14:paraId="56BEF109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Hoe kun  je iets zwaars toch makkelijk optillen?</w:t>
                            </w:r>
                          </w:p>
                          <w:p w14:paraId="7631D456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5C3639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margin-left:230.7pt;margin-top:692.1pt;width:83.25pt;height:48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" filled="f" stroked="f" strokecolor="blue" strokeweight=".25pt">
                <v:textbox inset="0,0,0,0">
                  <w:txbxContent>
                    <w:p w14:paraId="07800EA8" w14:textId="77777777" w:rsidR="00B3660F" w:rsidRDefault="00B3660F" w:rsidP="00282EB2">
                      <w:pPr>
                        <w:spacing w:after="0"/>
                        <w:jc w:val="right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PORTAALKRAAN</w:t>
                      </w:r>
                    </w:p>
                    <w:p w14:paraId="56BEF109" w14:textId="77777777" w:rsidR="00B3660F" w:rsidRDefault="00B3660F" w:rsidP="00282EB2">
                      <w:pPr>
                        <w:spacing w:after="0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Hoe kun  je iets zwaars toch makkelijk optillen?</w:t>
                      </w:r>
                    </w:p>
                    <w:p w14:paraId="7631D456" w14:textId="77777777" w:rsidR="00B3660F" w:rsidRDefault="00B3660F" w:rsidP="00282EB2">
                      <w:pPr>
                        <w:spacing w:after="0"/>
                        <w:jc w:val="righ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7C096" wp14:editId="62D94ECF">
                <wp:simplePos x="0" y="0"/>
                <wp:positionH relativeFrom="column">
                  <wp:posOffset>3090545</wp:posOffset>
                </wp:positionH>
                <wp:positionV relativeFrom="paragraph">
                  <wp:posOffset>4947920</wp:posOffset>
                </wp:positionV>
                <wp:extent cx="1435100" cy="542290"/>
                <wp:effectExtent l="4445" t="4445" r="0" b="0"/>
                <wp:wrapNone/>
                <wp:docPr id="2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542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084E4" w14:textId="77777777" w:rsidR="00B3660F" w:rsidRDefault="00B3660F" w:rsidP="00282E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HEFBOOM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Met welke hefboom ben je de sterkste?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7C096" id="Text Box 115" o:spid="_x0000_s1027" type="#_x0000_t202" style="position:absolute;margin-left:243.35pt;margin-top:389.6pt;width:113pt;height:4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" filled="f" stroked="f" strokecolor="blue" strokeweight=".25pt">
                <v:textbox inset="0,0,0,0">
                  <w:txbxContent>
                    <w:p w14:paraId="148084E4" w14:textId="77777777" w:rsidR="00B3660F" w:rsidRDefault="00B3660F" w:rsidP="00282EB2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HEFBOOM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Met welke hefboom ben je de sterkste?</w:t>
                      </w:r>
                    </w:p>
                  </w:txbxContent>
                </v:textbox>
              </v:shape>
            </w:pict>
          </mc:Fallback>
        </mc:AlternateContent>
      </w:r>
      <w:r w:rsidR="00B3660F">
        <w:rPr>
          <w:noProof/>
        </w:rPr>
        <w:drawing>
          <wp:anchor distT="0" distB="0" distL="114300" distR="114300" simplePos="0" relativeHeight="251653120" behindDoc="0" locked="0" layoutInCell="1" allowOverlap="1" wp14:anchorId="2C6A2663" wp14:editId="51C0DE07">
            <wp:simplePos x="0" y="0"/>
            <wp:positionH relativeFrom="column">
              <wp:posOffset>4748397</wp:posOffset>
            </wp:positionH>
            <wp:positionV relativeFrom="paragraph">
              <wp:posOffset>5569527</wp:posOffset>
            </wp:positionV>
            <wp:extent cx="1464917" cy="981613"/>
            <wp:effectExtent l="19050" t="0" r="1933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10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64068" cy="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60F">
        <w:rPr>
          <w:noProof/>
          <w:sz w:val="20"/>
        </w:rPr>
        <w:drawing>
          <wp:anchor distT="0" distB="0" distL="114300" distR="114300" simplePos="0" relativeHeight="251657216" behindDoc="0" locked="0" layoutInCell="1" allowOverlap="1" wp14:anchorId="5C3152D1" wp14:editId="35C2DBB9">
            <wp:simplePos x="0" y="0"/>
            <wp:positionH relativeFrom="column">
              <wp:posOffset>4053840</wp:posOffset>
            </wp:positionH>
            <wp:positionV relativeFrom="paragraph">
              <wp:posOffset>7676515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C712C9" wp14:editId="3EB617EA">
                <wp:simplePos x="0" y="0"/>
                <wp:positionH relativeFrom="column">
                  <wp:posOffset>4641850</wp:posOffset>
                </wp:positionH>
                <wp:positionV relativeFrom="paragraph">
                  <wp:posOffset>6634480</wp:posOffset>
                </wp:positionV>
                <wp:extent cx="1671320" cy="433705"/>
                <wp:effectExtent l="3175" t="0" r="1905" b="0"/>
                <wp:wrapNone/>
                <wp:docPr id="1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1320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6E5A7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OVERBRENGING</w:t>
                            </w:r>
                          </w:p>
                          <w:p w14:paraId="73B535B2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Met welk tandwiel was je gegarandeerd de sterkste?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12C9" id="Text Box 74" o:spid="_x0000_s1028" type="#_x0000_t202" style="position:absolute;margin-left:365.5pt;margin-top:522.4pt;width:131.6pt;height:34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" filled="f" stroked="f" strokecolor="blue" strokeweight=".25pt">
                <v:textbox inset="0,0,0,0">
                  <w:txbxContent>
                    <w:p w14:paraId="6F56E5A7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OVERBRENGING</w:t>
                      </w:r>
                    </w:p>
                    <w:p w14:paraId="73B535B2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Met welk tandwiel was je gegarandeerd de sterkste?</w:t>
                      </w:r>
                    </w:p>
                  </w:txbxContent>
                </v:textbox>
              </v:shape>
            </w:pict>
          </mc:Fallback>
        </mc:AlternateContent>
      </w:r>
      <w:r w:rsidR="00B3660F">
        <w:rPr>
          <w:noProof/>
        </w:rPr>
        <w:drawing>
          <wp:anchor distT="0" distB="0" distL="114300" distR="114300" simplePos="0" relativeHeight="251652096" behindDoc="0" locked="0" layoutInCell="1" allowOverlap="1" wp14:anchorId="2A28529B" wp14:editId="67F5D6E1">
            <wp:simplePos x="0" y="0"/>
            <wp:positionH relativeFrom="column">
              <wp:posOffset>4747260</wp:posOffset>
            </wp:positionH>
            <wp:positionV relativeFrom="paragraph">
              <wp:posOffset>4613910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2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16D06" wp14:editId="35F78F53">
                <wp:simplePos x="0" y="0"/>
                <wp:positionH relativeFrom="column">
                  <wp:posOffset>-656590</wp:posOffset>
                </wp:positionH>
                <wp:positionV relativeFrom="paragraph">
                  <wp:posOffset>1108710</wp:posOffset>
                </wp:positionV>
                <wp:extent cx="1680210" cy="574040"/>
                <wp:effectExtent l="635" t="3810" r="0" b="3175"/>
                <wp:wrapNone/>
                <wp:docPr id="1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21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9CEF4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Welke materialen maken een stroomkring heel?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16D06" id="Text Box 107" o:spid="_x0000_s1029" type="#_x0000_t202" style="position:absolute;margin-left:-51.7pt;margin-top:87.3pt;width:132.3pt;height:4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" filled="f" stroked="f" strokecolor="blue" strokeweight=".25pt">
                <v:textbox inset="0,0,0,0">
                  <w:txbxContent>
                    <w:p w14:paraId="05C9CEF4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Welke materialen maken een stroomkring heel?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2005F9D" wp14:editId="3096DA91">
                <wp:simplePos x="0" y="0"/>
                <wp:positionH relativeFrom="column">
                  <wp:posOffset>-573405</wp:posOffset>
                </wp:positionH>
                <wp:positionV relativeFrom="paragraph">
                  <wp:posOffset>8878570</wp:posOffset>
                </wp:positionV>
                <wp:extent cx="1855470" cy="489585"/>
                <wp:effectExtent l="0" t="1270" r="3810" b="4445"/>
                <wp:wrapNone/>
                <wp:docPr id="16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8495B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HEFBOOM</w:t>
                            </w:r>
                          </w:p>
                          <w:p w14:paraId="06B2DD1D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O, is een klauwhamer óók een hefboom?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05F9D" id="Text Box 91" o:spid="_x0000_s1030" type="#_x0000_t202" style="position:absolute;margin-left:-45.15pt;margin-top:699.1pt;width:146.1pt;height:38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" filled="f" stroked="f" strokecolor="blue" strokeweight=".25pt">
                <v:textbox inset="0,0,0,0">
                  <w:txbxContent>
                    <w:p w14:paraId="08C8495B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HEFBOOM</w:t>
                      </w:r>
                    </w:p>
                    <w:p w14:paraId="06B2DD1D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O, is een klauwhamer óók een hefboom?</w:t>
                      </w:r>
                    </w:p>
                  </w:txbxContent>
                </v:textbox>
              </v:shape>
            </w:pict>
          </mc:Fallback>
        </mc:AlternateContent>
      </w:r>
      <w:r w:rsidR="00E3293F"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5360DB1B" wp14:editId="20CDCA12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9B0A67" wp14:editId="16FE3F10">
                <wp:simplePos x="0" y="0"/>
                <wp:positionH relativeFrom="column">
                  <wp:posOffset>3268980</wp:posOffset>
                </wp:positionH>
                <wp:positionV relativeFrom="paragraph">
                  <wp:posOffset>3117215</wp:posOffset>
                </wp:positionV>
                <wp:extent cx="1502410" cy="678815"/>
                <wp:effectExtent l="1905" t="2540" r="635" b="4445"/>
                <wp:wrapNone/>
                <wp:docPr id="15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67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4C025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Vreemde schakelaars</w:t>
                            </w:r>
                            <w:r>
                              <w:rPr>
                                <w:sz w:val="18"/>
                              </w:rPr>
                              <w:br/>
                              <w:t>(Luchtdruk (niveauschakelaar uit een wasmachine), hitte…)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B0A67" id="Text Box 110" o:spid="_x0000_s1034" type="#_x0000_t202" style="position:absolute;margin-left:257.4pt;margin-top:245.45pt;width:118.3pt;height:5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" filled="f" stroked="f" strokecolor="blue" strokeweight=".25pt">
                <v:textbox inset="0,0,0,0">
                  <w:txbxContent>
                    <w:p w14:paraId="2854C025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Vreemde schakelaars</w:t>
                      </w:r>
                      <w:r>
                        <w:rPr>
                          <w:sz w:val="18"/>
                        </w:rPr>
                        <w:br/>
                        <w:t>(Luchtdruk (niveauschakelaar uit een wasmachine), hitte…)</w:t>
                      </w:r>
                    </w:p>
                  </w:txbxContent>
                </v:textbox>
              </v:shape>
            </w:pict>
          </mc:Fallback>
        </mc:AlternateContent>
      </w:r>
      <w:r w:rsidR="009E4140">
        <w:rPr>
          <w:noProof/>
        </w:rPr>
        <w:drawing>
          <wp:anchor distT="0" distB="0" distL="114300" distR="114300" simplePos="0" relativeHeight="251660288" behindDoc="0" locked="0" layoutInCell="1" allowOverlap="1" wp14:anchorId="2C5936CB" wp14:editId="7597CA8E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645952" behindDoc="0" locked="0" layoutInCell="1" allowOverlap="1" wp14:anchorId="5B42AE5C" wp14:editId="2827D42B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0339CF" wp14:editId="2C5DBD3C">
                <wp:simplePos x="0" y="0"/>
                <wp:positionH relativeFrom="column">
                  <wp:posOffset>2869565</wp:posOffset>
                </wp:positionH>
                <wp:positionV relativeFrom="paragraph">
                  <wp:posOffset>1132840</wp:posOffset>
                </wp:positionV>
                <wp:extent cx="1718310" cy="331470"/>
                <wp:effectExtent l="2540" t="0" r="3175" b="2540"/>
                <wp:wrapNone/>
                <wp:docPr id="1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31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4A607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Hoe werkt een zoemer?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339CF" id="Text Box 108" o:spid="_x0000_s1033" type="#_x0000_t202" style="position:absolute;margin-left:225.95pt;margin-top:89.2pt;width:135.3pt;height:2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" filled="f" stroked="f" strokecolor="blue" strokeweight=".25pt">
                <v:textbox inset="0,0,0,0">
                  <w:txbxContent>
                    <w:p w14:paraId="7624A607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Hoe werkt een zoemer?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CD78EA" wp14:editId="1D87A620">
                <wp:simplePos x="0" y="0"/>
                <wp:positionH relativeFrom="column">
                  <wp:posOffset>1282065</wp:posOffset>
                </wp:positionH>
                <wp:positionV relativeFrom="paragraph">
                  <wp:posOffset>1464310</wp:posOffset>
                </wp:positionV>
                <wp:extent cx="1477010" cy="612775"/>
                <wp:effectExtent l="0" t="0" r="3175" b="0"/>
                <wp:wrapNone/>
                <wp:docPr id="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010" cy="61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A8480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Hoe werkt het “STOP” lichtje in een bus?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D78EA" id="Text Box 112" o:spid="_x0000_s1034" type="#_x0000_t202" style="position:absolute;margin-left:100.95pt;margin-top:115.3pt;width:116.3pt;height:4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" filled="f" stroked="f" strokecolor="blue" strokeweight=".25pt">
                <v:textbox inset="0,0,0,0">
                  <w:txbxContent>
                    <w:p w14:paraId="2D7A8480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Hoe werkt het “STOP” lichtje in een bus?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A48420" wp14:editId="5F88AB28">
                <wp:simplePos x="0" y="0"/>
                <wp:positionH relativeFrom="column">
                  <wp:posOffset>-609600</wp:posOffset>
                </wp:positionH>
                <wp:positionV relativeFrom="paragraph">
                  <wp:posOffset>2955925</wp:posOffset>
                </wp:positionV>
                <wp:extent cx="1615440" cy="415290"/>
                <wp:effectExtent l="0" t="3175" r="3810" b="635"/>
                <wp:wrapNone/>
                <wp:docPr id="11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BAEC7" w14:textId="77777777" w:rsidR="00B3660F" w:rsidRDefault="00B3660F" w:rsidP="000D5FD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</w:p>
                          <w:p w14:paraId="1E9CEA87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Hotel, serie en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parallellschakelaar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48420" id="Text Box 109" o:spid="_x0000_s1035" type="#_x0000_t202" style="position:absolute;margin-left:-48pt;margin-top:232.75pt;width:127.2pt;height:32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" filled="f" stroked="f" strokecolor="blue" strokeweight=".25pt">
                <v:textbox inset="0,0,0,0">
                  <w:txbxContent>
                    <w:p w14:paraId="5AEBAEC7" w14:textId="77777777" w:rsidR="00B3660F" w:rsidRDefault="00B3660F" w:rsidP="000D5FDC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</w:p>
                    <w:p w14:paraId="1E9CEA87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Hotel, serie en parallellschakelaar</w:t>
                      </w:r>
                    </w:p>
                  </w:txbxContent>
                </v:textbox>
              </v:shape>
            </w:pict>
          </mc:Fallback>
        </mc:AlternateContent>
      </w:r>
      <w:r w:rsidR="009E4140">
        <w:rPr>
          <w:noProof/>
          <w:sz w:val="20"/>
        </w:rPr>
        <w:drawing>
          <wp:anchor distT="0" distB="0" distL="114300" distR="114300" simplePos="0" relativeHeight="251642880" behindDoc="0" locked="0" layoutInCell="1" allowOverlap="1" wp14:anchorId="406D6E4E" wp14:editId="412D8665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41856" behindDoc="0" locked="0" layoutInCell="1" allowOverlap="1" wp14:anchorId="7B08E54E" wp14:editId="2F049754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40832" behindDoc="0" locked="0" layoutInCell="1" allowOverlap="1" wp14:anchorId="235A5C0D" wp14:editId="5C8A2933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39808" behindDoc="0" locked="0" layoutInCell="1" allowOverlap="1" wp14:anchorId="3B5B787F" wp14:editId="3F2A7A5A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BA49CD8" wp14:editId="0FAE7746">
                <wp:simplePos x="0" y="0"/>
                <wp:positionH relativeFrom="column">
                  <wp:posOffset>-386080</wp:posOffset>
                </wp:positionH>
                <wp:positionV relativeFrom="paragraph">
                  <wp:posOffset>7261860</wp:posOffset>
                </wp:positionV>
                <wp:extent cx="1332230" cy="584200"/>
                <wp:effectExtent l="4445" t="3810" r="0" b="2540"/>
                <wp:wrapNone/>
                <wp:docPr id="1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23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18753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EITJE KNIJPEN</w:t>
                            </w:r>
                          </w:p>
                          <w:p w14:paraId="6B514CF9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Kun je de eierschaal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kapotknijpen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49CD8" id="Text Box 61" o:spid="_x0000_s1036" type="#_x0000_t202" style="position:absolute;margin-left:-30.4pt;margin-top:571.8pt;width:104.9pt;height:4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" filled="f" stroked="f" strokecolor="blue" strokeweight=".25pt">
                <v:textbox inset="0,0,0,0">
                  <w:txbxContent>
                    <w:p w14:paraId="52218753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EITJE KNIJPEN</w:t>
                      </w:r>
                    </w:p>
                    <w:p w14:paraId="6B514CF9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Kun je de eierschaal kapotknijpen?</w:t>
                      </w:r>
                    </w:p>
                  </w:txbxContent>
                </v:textbox>
              </v:shape>
            </w:pict>
          </mc:Fallback>
        </mc:AlternateContent>
      </w:r>
      <w:r w:rsidR="007657AB">
        <w:rPr>
          <w:noProof/>
        </w:rPr>
        <w:drawing>
          <wp:anchor distT="0" distB="0" distL="114300" distR="114300" simplePos="0" relativeHeight="251648000" behindDoc="0" locked="0" layoutInCell="1" allowOverlap="1" wp14:anchorId="5521F59E" wp14:editId="12D87E80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79AEA6" wp14:editId="148923DF">
                <wp:simplePos x="0" y="0"/>
                <wp:positionH relativeFrom="column">
                  <wp:posOffset>-656590</wp:posOffset>
                </wp:positionH>
                <wp:positionV relativeFrom="paragraph">
                  <wp:posOffset>5290820</wp:posOffset>
                </wp:positionV>
                <wp:extent cx="1938655" cy="535940"/>
                <wp:effectExtent l="635" t="4445" r="3810" b="2540"/>
                <wp:wrapNone/>
                <wp:docPr id="9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655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38C13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EI IN DE FLES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Kun je een ei in de fles krijgen?</w:t>
                            </w:r>
                            <w:r>
                              <w:rPr>
                                <w:sz w:val="18"/>
                              </w:rPr>
                              <w:br/>
                              <w:t>En het er ook weer uitblazen?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9AEA6" id="Text Box 114" o:spid="_x0000_s1037" type="#_x0000_t202" style="position:absolute;margin-left:-51.7pt;margin-top:416.6pt;width:152.65pt;height:4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" filled="f" stroked="f" strokecolor="blue" strokeweight=".25pt">
                <v:textbox inset="0,0,0,0">
                  <w:txbxContent>
                    <w:p w14:paraId="6C838C13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EI IN DE FLES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Kun je een ei in de fles krijgen?</w:t>
                      </w:r>
                      <w:r>
                        <w:rPr>
                          <w:sz w:val="18"/>
                        </w:rPr>
                        <w:br/>
                        <w:t>En het er ook weer uitblazen?</w:t>
                      </w:r>
                    </w:p>
                  </w:txbxContent>
                </v:textbox>
              </v:shape>
            </w:pict>
          </mc:Fallback>
        </mc:AlternateContent>
      </w:r>
      <w:r w:rsidR="007657AB">
        <w:rPr>
          <w:noProof/>
        </w:rPr>
        <w:drawing>
          <wp:anchor distT="0" distB="0" distL="114300" distR="114300" simplePos="0" relativeHeight="251644928" behindDoc="0" locked="0" layoutInCell="1" allowOverlap="1" wp14:anchorId="552DC7FB" wp14:editId="34A530AB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66E7A4" wp14:editId="57BC485A">
                <wp:simplePos x="0" y="0"/>
                <wp:positionH relativeFrom="column">
                  <wp:posOffset>-704215</wp:posOffset>
                </wp:positionH>
                <wp:positionV relativeFrom="paragraph">
                  <wp:posOffset>-405130</wp:posOffset>
                </wp:positionV>
                <wp:extent cx="1920875" cy="1449070"/>
                <wp:effectExtent l="635" t="4445" r="2540" b="3810"/>
                <wp:wrapNone/>
                <wp:docPr id="7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875" cy="144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A0FAD" w14:textId="77777777" w:rsidR="00B3660F" w:rsidRDefault="00B3660F" w:rsidP="000D5F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6E7A4" id="Text Box 105" o:spid="_x0000_s1039" type="#_x0000_t202" style="position:absolute;margin-left:-55.45pt;margin-top:-31.9pt;width:151.25pt;height:1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" filled="f" stroked="f" strokecolor="blue" strokeweight=".25pt">
                <v:textbox inset="0,0,0,0">
                  <w:txbxContent>
                    <w:p w14:paraId="3D4A0FAD" w14:textId="77777777" w:rsidR="00B3660F" w:rsidRDefault="00B3660F" w:rsidP="000D5FDC"/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D1521F" wp14:editId="0594BFC4">
                <wp:simplePos x="0" y="0"/>
                <wp:positionH relativeFrom="column">
                  <wp:posOffset>3900805</wp:posOffset>
                </wp:positionH>
                <wp:positionV relativeFrom="paragraph">
                  <wp:posOffset>1800225</wp:posOffset>
                </wp:positionV>
                <wp:extent cx="1986915" cy="1718945"/>
                <wp:effectExtent l="0" t="0" r="0" b="0"/>
                <wp:wrapNone/>
                <wp:docPr id="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915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ACA90" w14:textId="77777777" w:rsidR="00B3660F" w:rsidRDefault="00B3660F" w:rsidP="000D5F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521F" id="Text Box 99" o:spid="_x0000_s1040" type="#_x0000_t202" style="position:absolute;margin-left:307.15pt;margin-top:141.75pt;width:156.45pt;height:13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" filled="f" stroked="f" strokecolor="blue" strokeweight=".25pt">
                <v:textbox inset="0,0,0,0">
                  <w:txbxContent>
                    <w:p w14:paraId="33BACA90" w14:textId="77777777" w:rsidR="00B3660F" w:rsidRDefault="00B3660F" w:rsidP="000D5FDC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85D67" wp14:editId="3E3BFDAC">
                <wp:simplePos x="0" y="0"/>
                <wp:positionH relativeFrom="column">
                  <wp:posOffset>-765810</wp:posOffset>
                </wp:positionH>
                <wp:positionV relativeFrom="paragraph">
                  <wp:posOffset>7693025</wp:posOffset>
                </wp:positionV>
                <wp:extent cx="1741170" cy="1097280"/>
                <wp:effectExtent l="0" t="0" r="0" b="1270"/>
                <wp:wrapNone/>
                <wp:docPr id="5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1097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C3AB" w14:textId="77777777" w:rsidR="00B3660F" w:rsidRDefault="00B366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85D67" id="Text Box 94" o:spid="_x0000_s1041" type="#_x0000_t202" style="position:absolute;margin-left:-60.3pt;margin-top:605.75pt;width:137.1pt;height:8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" filled="f" stroked="f">
                <v:textbox>
                  <w:txbxContent>
                    <w:p w14:paraId="4CD8C3AB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343912" wp14:editId="34755FC9">
                <wp:simplePos x="0" y="0"/>
                <wp:positionH relativeFrom="column">
                  <wp:posOffset>-768350</wp:posOffset>
                </wp:positionH>
                <wp:positionV relativeFrom="paragraph">
                  <wp:posOffset>6764655</wp:posOffset>
                </wp:positionV>
                <wp:extent cx="1757045" cy="1068705"/>
                <wp:effectExtent l="3175" t="1905" r="1905" b="0"/>
                <wp:wrapNone/>
                <wp:docPr id="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106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9F4F5" w14:textId="77777777" w:rsidR="00B3660F" w:rsidRDefault="00B366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43912" id="Text Box 93" o:spid="_x0000_s1042" type="#_x0000_t202" style="position:absolute;margin-left:-60.5pt;margin-top:532.65pt;width:138.35pt;height:84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" filled="f" stroked="f">
                <v:textbox>
                  <w:txbxContent>
                    <w:p w14:paraId="0A29F4F5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A7E3CBB" wp14:editId="6F9FB60C">
                <wp:simplePos x="0" y="0"/>
                <wp:positionH relativeFrom="column">
                  <wp:posOffset>-720725</wp:posOffset>
                </wp:positionH>
                <wp:positionV relativeFrom="paragraph">
                  <wp:posOffset>4886325</wp:posOffset>
                </wp:positionV>
                <wp:extent cx="1569720" cy="1464945"/>
                <wp:effectExtent l="3175" t="0" r="0" b="1905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146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47038" w14:textId="77777777" w:rsidR="00B3660F" w:rsidRDefault="00B3660F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E3CBB" id="Text Box 24" o:spid="_x0000_s1043" type="#_x0000_t202" style="position:absolute;margin-left:-56.75pt;margin-top:384.75pt;width:123.6pt;height:115.3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" filled="f" stroked="f" strokecolor="blue" strokeweight=".25pt">
                <v:textbox inset="0,0,0,0">
                  <w:txbxContent>
                    <w:p w14:paraId="4FA47038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ECBFEE" wp14:editId="788C4151">
                <wp:simplePos x="0" y="0"/>
                <wp:positionH relativeFrom="column">
                  <wp:posOffset>4192905</wp:posOffset>
                </wp:positionH>
                <wp:positionV relativeFrom="paragraph">
                  <wp:posOffset>219075</wp:posOffset>
                </wp:positionV>
                <wp:extent cx="1855470" cy="944245"/>
                <wp:effectExtent l="1905" t="0" r="0" b="0"/>
                <wp:wrapNone/>
                <wp:docPr id="1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2F374" w14:textId="77777777" w:rsidR="00B3660F" w:rsidRDefault="00B3660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CBFEE" id="Text Box 90" o:spid="_x0000_s1044" type="#_x0000_t202" style="position:absolute;margin-left:330.15pt;margin-top:17.25pt;width:146.1pt;height:74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" filled="f" stroked="f" strokecolor="blue" strokeweight=".25pt">
                <v:textbox inset="0,0,0,0">
                  <w:txbxContent>
                    <w:p w14:paraId="1A82F374" w14:textId="77777777" w:rsidR="00B3660F" w:rsidRDefault="00B3660F"/>
                  </w:txbxContent>
                </v:textbox>
              </v:shape>
            </w:pict>
          </mc:Fallback>
        </mc:AlternateContent>
      </w:r>
    </w:p>
    <w:sectPr w:rsidR="00040A91" w:rsidSect="00E25796">
      <w:type w:val="continuous"/>
      <w:pgSz w:w="11906" w:h="16838"/>
      <w:pgMar w:top="1417" w:right="1417" w:bottom="1417" w:left="1417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4B125" w14:textId="77777777" w:rsidR="00B3660F" w:rsidRDefault="00B3660F">
      <w:pPr>
        <w:spacing w:after="0"/>
      </w:pPr>
      <w:r>
        <w:separator/>
      </w:r>
    </w:p>
  </w:endnote>
  <w:endnote w:type="continuationSeparator" w:id="0">
    <w:p w14:paraId="71D512F6" w14:textId="77777777" w:rsidR="00B3660F" w:rsidRDefault="00B366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3A03D" w14:textId="77777777" w:rsidR="00B3660F" w:rsidRDefault="00B3660F">
    <w:pPr>
      <w:pStyle w:val="Footer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D9D1" w14:textId="77777777" w:rsidR="00B3660F" w:rsidRDefault="00B3660F">
      <w:pPr>
        <w:spacing w:after="0"/>
      </w:pPr>
      <w:r>
        <w:separator/>
      </w:r>
    </w:p>
  </w:footnote>
  <w:footnote w:type="continuationSeparator" w:id="0">
    <w:p w14:paraId="27618D03" w14:textId="77777777" w:rsidR="00B3660F" w:rsidRDefault="00B366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FB"/>
    <w:multiLevelType w:val="multilevel"/>
    <w:tmpl w:val="334A0A18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23C027A4"/>
    <w:multiLevelType w:val="hybridMultilevel"/>
    <w:tmpl w:val="14684AAE"/>
    <w:lvl w:ilvl="0" w:tplc="4B06AC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E40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7E7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CC5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889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87E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A25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4CB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4C1D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BDA52FE"/>
    <w:multiLevelType w:val="hybridMultilevel"/>
    <w:tmpl w:val="3D5A1904"/>
    <w:lvl w:ilvl="0" w:tplc="2F4CC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C5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8B8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04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AE5D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CC3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9C02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88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8E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37D3060"/>
    <w:multiLevelType w:val="hybridMultilevel"/>
    <w:tmpl w:val="0924E78C"/>
    <w:lvl w:ilvl="0" w:tplc="7084F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665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9C74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F44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5CC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A4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4E9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0E2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43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DB293E"/>
    <w:multiLevelType w:val="hybridMultilevel"/>
    <w:tmpl w:val="EB56E93C"/>
    <w:lvl w:ilvl="0" w:tplc="6A1C5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CF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249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AB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804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9A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7E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7C8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8CF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40698355">
    <w:abstractNumId w:val="1"/>
  </w:num>
  <w:num w:numId="2" w16cid:durableId="886258161">
    <w:abstractNumId w:val="1"/>
  </w:num>
  <w:num w:numId="3" w16cid:durableId="1693607922">
    <w:abstractNumId w:val="1"/>
  </w:num>
  <w:num w:numId="4" w16cid:durableId="400370005">
    <w:abstractNumId w:val="1"/>
  </w:num>
  <w:num w:numId="5" w16cid:durableId="1934822314">
    <w:abstractNumId w:val="1"/>
  </w:num>
  <w:num w:numId="6" w16cid:durableId="1990943061">
    <w:abstractNumId w:val="1"/>
  </w:num>
  <w:num w:numId="7" w16cid:durableId="801846499">
    <w:abstractNumId w:val="0"/>
  </w:num>
  <w:num w:numId="8" w16cid:durableId="1090085636">
    <w:abstractNumId w:val="4"/>
  </w:num>
  <w:num w:numId="9" w16cid:durableId="1029338809">
    <w:abstractNumId w:val="2"/>
  </w:num>
  <w:num w:numId="10" w16cid:durableId="1593276056">
    <w:abstractNumId w:val="3"/>
  </w:num>
  <w:num w:numId="11" w16cid:durableId="127282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5D4"/>
    <w:rsid w:val="000176D5"/>
    <w:rsid w:val="00022EB6"/>
    <w:rsid w:val="00040A91"/>
    <w:rsid w:val="000D5FDC"/>
    <w:rsid w:val="000F2615"/>
    <w:rsid w:val="000F678C"/>
    <w:rsid w:val="0018529D"/>
    <w:rsid w:val="001C6F0D"/>
    <w:rsid w:val="002029A3"/>
    <w:rsid w:val="002230E9"/>
    <w:rsid w:val="00282EB2"/>
    <w:rsid w:val="004B3562"/>
    <w:rsid w:val="004B4682"/>
    <w:rsid w:val="004B5E2A"/>
    <w:rsid w:val="00697829"/>
    <w:rsid w:val="006A5647"/>
    <w:rsid w:val="006C4845"/>
    <w:rsid w:val="006C5C8B"/>
    <w:rsid w:val="007336E3"/>
    <w:rsid w:val="007657AB"/>
    <w:rsid w:val="00785008"/>
    <w:rsid w:val="008A52E6"/>
    <w:rsid w:val="009E4140"/>
    <w:rsid w:val="00A227DE"/>
    <w:rsid w:val="00A43B34"/>
    <w:rsid w:val="00A5540F"/>
    <w:rsid w:val="00A85D76"/>
    <w:rsid w:val="00B3660F"/>
    <w:rsid w:val="00C10DF8"/>
    <w:rsid w:val="00C935D4"/>
    <w:rsid w:val="00CA3ED0"/>
    <w:rsid w:val="00D0588E"/>
    <w:rsid w:val="00DB0EF9"/>
    <w:rsid w:val="00E25796"/>
    <w:rsid w:val="00E327DE"/>
    <w:rsid w:val="00E3293F"/>
    <w:rsid w:val="00E5785F"/>
    <w:rsid w:val="00EC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  <w14:docId w14:val="3F5D39E0"/>
  <w15:docId w15:val="{15F35D07-02B9-47B5-93FE-647FB08C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0E9"/>
    <w:pPr>
      <w:spacing w:after="120"/>
    </w:pPr>
    <w:rPr>
      <w:sz w:val="22"/>
    </w:rPr>
  </w:style>
  <w:style w:type="paragraph" w:styleId="Heading1">
    <w:name w:val="heading 1"/>
    <w:basedOn w:val="Normal"/>
    <w:next w:val="Normal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2">
    <w:name w:val="normal12"/>
    <w:basedOn w:val="Normal"/>
    <w:rsid w:val="002230E9"/>
    <w:rPr>
      <w:sz w:val="24"/>
    </w:rPr>
  </w:style>
  <w:style w:type="paragraph" w:styleId="TOC1">
    <w:name w:val="toc 1"/>
    <w:basedOn w:val="Normal"/>
    <w:next w:val="Normal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TOC2">
    <w:name w:val="toc 2"/>
    <w:basedOn w:val="Normal"/>
    <w:next w:val="Normal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Normal"/>
    <w:next w:val="BodyTex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BodyText">
    <w:name w:val="Body Text"/>
    <w:basedOn w:val="Normal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eNumber">
    <w:name w:val="page number"/>
    <w:basedOn w:val="DefaultParagraphFont"/>
    <w:semiHidden/>
    <w:rsid w:val="002230E9"/>
  </w:style>
  <w:style w:type="paragraph" w:styleId="TOAHeading">
    <w:name w:val="toa heading"/>
    <w:basedOn w:val="HeadingBase"/>
    <w:next w:val="TableofAuthorities"/>
    <w:semiHidden/>
    <w:rsid w:val="002230E9"/>
  </w:style>
  <w:style w:type="paragraph" w:styleId="TableofAuthorities">
    <w:name w:val="table of authorities"/>
    <w:basedOn w:val="Normal"/>
    <w:next w:val="Normal"/>
    <w:semiHidden/>
    <w:rsid w:val="002230E9"/>
    <w:pPr>
      <w:ind w:left="200" w:hanging="200"/>
    </w:pPr>
  </w:style>
  <w:style w:type="paragraph" w:styleId="TOC3">
    <w:name w:val="toc 3"/>
    <w:basedOn w:val="Normal"/>
    <w:next w:val="Normal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Footer">
    <w:name w:val="footer"/>
    <w:basedOn w:val="Normal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Header">
    <w:name w:val="header"/>
    <w:basedOn w:val="Normal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Normal"/>
    <w:rsid w:val="002230E9"/>
    <w:pPr>
      <w:spacing w:before="20" w:after="20"/>
      <w:jc w:val="center"/>
    </w:pPr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7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2EB6"/>
    <w:pPr>
      <w:spacing w:after="0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48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198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51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8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56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0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4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72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59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9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0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0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10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3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55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5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43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86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0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52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8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8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9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4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1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66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5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70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18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5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24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20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47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4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4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75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7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1</TotalTime>
  <Pages>2</Pages>
  <Words>118</Words>
  <Characters>1115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Heulos</Company>
  <LinksUpToDate>false</LinksUpToDate>
  <CharactersWithSpaces>1231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3</cp:revision>
  <cp:lastPrinted>2022-11-03T12:25:00Z</cp:lastPrinted>
  <dcterms:created xsi:type="dcterms:W3CDTF">2022-11-03T12:30:00Z</dcterms:created>
  <dcterms:modified xsi:type="dcterms:W3CDTF">2022-11-03T12:30:00Z</dcterms:modified>
</cp:coreProperties>
</file>